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7F5CF" w14:textId="77777777" w:rsidR="001B08B2" w:rsidRDefault="001B08B2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71AC5A2B" w14:textId="77777777" w:rsidR="001B08B2" w:rsidRDefault="001B08B2" w:rsidP="00C6554A">
      <w:pPr>
        <w:pStyle w:val="Photo"/>
      </w:pPr>
    </w:p>
    <w:p w14:paraId="78656BCB" w14:textId="77777777" w:rsidR="001B08B2" w:rsidRDefault="001B08B2" w:rsidP="00C6554A">
      <w:pPr>
        <w:pStyle w:val="Photo"/>
      </w:pPr>
    </w:p>
    <w:p w14:paraId="277669AA" w14:textId="77777777" w:rsidR="001B08B2" w:rsidRDefault="001B08B2" w:rsidP="00C6554A">
      <w:pPr>
        <w:pStyle w:val="Photo"/>
      </w:pPr>
    </w:p>
    <w:p w14:paraId="65F0C1FC" w14:textId="77777777" w:rsidR="001B08B2" w:rsidRDefault="001B08B2" w:rsidP="00C6554A">
      <w:pPr>
        <w:pStyle w:val="Photo"/>
      </w:pPr>
    </w:p>
    <w:p w14:paraId="4C841DC2" w14:textId="77777777" w:rsidR="001B08B2" w:rsidRDefault="001B08B2" w:rsidP="00C6554A">
      <w:pPr>
        <w:pStyle w:val="Photo"/>
      </w:pPr>
    </w:p>
    <w:p w14:paraId="73F24569" w14:textId="77777777" w:rsidR="001B08B2" w:rsidRDefault="001B08B2" w:rsidP="00C6554A">
      <w:pPr>
        <w:pStyle w:val="Photo"/>
      </w:pPr>
    </w:p>
    <w:p w14:paraId="1A5C387E" w14:textId="77777777" w:rsidR="001B08B2" w:rsidRDefault="001B08B2" w:rsidP="00C6554A">
      <w:pPr>
        <w:pStyle w:val="Photo"/>
      </w:pPr>
    </w:p>
    <w:p w14:paraId="365097B5" w14:textId="77777777" w:rsidR="001B08B2" w:rsidRDefault="001B08B2" w:rsidP="00C6554A">
      <w:pPr>
        <w:pStyle w:val="Photo"/>
      </w:pPr>
    </w:p>
    <w:p w14:paraId="32839DDF" w14:textId="77777777" w:rsidR="001B08B2" w:rsidRDefault="001B08B2" w:rsidP="00C6554A">
      <w:pPr>
        <w:pStyle w:val="Photo"/>
      </w:pPr>
    </w:p>
    <w:p w14:paraId="67A56EAE" w14:textId="4CD8C17C" w:rsidR="00C6554A" w:rsidRPr="008B5277" w:rsidRDefault="002554CD" w:rsidP="00C6554A">
      <w:pPr>
        <w:pStyle w:val="Photo"/>
      </w:pPr>
      <w:r w:rsidRPr="008B5277">
        <w:rPr>
          <w:noProof/>
        </w:rPr>
        <w:drawing>
          <wp:inline distT="0" distB="0" distL="0" distR="0" wp14:anchorId="3E17D612" wp14:editId="6BA3A81D">
            <wp:extent cx="4564035" cy="2719388"/>
            <wp:effectExtent l="0" t="0" r="8255" b="508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56" cy="272089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09401FF" w14:textId="4111AD7B" w:rsidR="00C6554A" w:rsidRDefault="001B08B2" w:rsidP="00C6554A">
      <w:pPr>
        <w:pStyle w:val="Title"/>
      </w:pPr>
      <w:r>
        <w:t>Design Document</w:t>
      </w:r>
    </w:p>
    <w:p w14:paraId="591D65FB" w14:textId="1B546BB3" w:rsidR="00C6554A" w:rsidRPr="00D5413C" w:rsidRDefault="001B08B2" w:rsidP="00C6554A">
      <w:pPr>
        <w:pStyle w:val="Subtitle"/>
      </w:pPr>
      <w:r>
        <w:t>Project 3 – Explorers Southwest</w:t>
      </w:r>
    </w:p>
    <w:p w14:paraId="57DE3FEC" w14:textId="6F2AE34A" w:rsidR="00C6554A" w:rsidRDefault="001B08B2" w:rsidP="00C6554A">
      <w:pPr>
        <w:pStyle w:val="ContactInfo"/>
      </w:pPr>
      <w:r>
        <w:t>Alex Feetham</w:t>
      </w:r>
      <w:r w:rsidR="00C6554A">
        <w:t xml:space="preserve"> | </w:t>
      </w:r>
      <w:r>
        <w:t>Web Design Studio</w:t>
      </w:r>
      <w:r w:rsidR="00C6554A">
        <w:t xml:space="preserve"> |</w:t>
      </w:r>
      <w:r w:rsidR="00C6554A" w:rsidRPr="00D5413C">
        <w:t xml:space="preserve"> </w:t>
      </w:r>
      <w:r>
        <w:t>09/03/2020</w:t>
      </w:r>
      <w:r w:rsidR="00C6554A">
        <w:br w:type="page"/>
      </w:r>
    </w:p>
    <w:p w14:paraId="4C42EA00" w14:textId="2A92465C" w:rsidR="002C74C0" w:rsidRDefault="006B536D">
      <w:bookmarkStart w:id="5" w:name="_GoBack"/>
      <w:bookmarkEnd w:id="5"/>
    </w:p>
    <w:sectPr w:rsidR="002C74C0">
      <w:footerReference w:type="default" r:id="rId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073D2" w14:textId="77777777" w:rsidR="006B536D" w:rsidRDefault="006B536D" w:rsidP="00C6554A">
      <w:pPr>
        <w:spacing w:before="0" w:after="0" w:line="240" w:lineRule="auto"/>
      </w:pPr>
      <w:r>
        <w:separator/>
      </w:r>
    </w:p>
  </w:endnote>
  <w:endnote w:type="continuationSeparator" w:id="0">
    <w:p w14:paraId="7EC8A712" w14:textId="77777777" w:rsidR="006B536D" w:rsidRDefault="006B536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00299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8F19AA" w14:textId="77777777" w:rsidR="006B536D" w:rsidRDefault="006B536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7B61853" w14:textId="77777777" w:rsidR="006B536D" w:rsidRDefault="006B536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A23"/>
    <w:rsid w:val="001B08B2"/>
    <w:rsid w:val="002554CD"/>
    <w:rsid w:val="00293B83"/>
    <w:rsid w:val="002B4294"/>
    <w:rsid w:val="00333D0D"/>
    <w:rsid w:val="004C049F"/>
    <w:rsid w:val="005000E2"/>
    <w:rsid w:val="006A3CE7"/>
    <w:rsid w:val="006B536D"/>
    <w:rsid w:val="00A83CC1"/>
    <w:rsid w:val="00A91389"/>
    <w:rsid w:val="00B856EA"/>
    <w:rsid w:val="00BD1DEA"/>
    <w:rsid w:val="00C6554A"/>
    <w:rsid w:val="00E20E5E"/>
    <w:rsid w:val="00E73A23"/>
    <w:rsid w:val="00ED7C44"/>
    <w:rsid w:val="00FB4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D0491"/>
  <w15:chartTrackingRefBased/>
  <w15:docId w15:val="{FE50B787-6C6F-4CD9-ABDD-CABCCF005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8B2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08B2"/>
    <w:rPr>
      <w:rFonts w:asciiTheme="majorHAnsi" w:eastAsiaTheme="majorEastAsia" w:hAnsiTheme="majorHAnsi" w:cstheme="majorBidi"/>
      <w:color w:val="007789" w:themeColor="accent1" w:themeShade="BF"/>
      <w:sz w:val="24"/>
      <w:lang w:val="en-GB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1B08B2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1B08B2"/>
    <w:rPr>
      <w:rFonts w:asciiTheme="majorHAnsi" w:eastAsiaTheme="majorEastAsia" w:hAnsiTheme="majorHAnsi" w:cstheme="majorBidi"/>
      <w:sz w:val="26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f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15</TotalTime>
  <Pages>2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Feetham</dc:creator>
  <cp:keywords/>
  <dc:description/>
  <cp:lastModifiedBy>Alex Feetham</cp:lastModifiedBy>
  <cp:revision>6</cp:revision>
  <dcterms:created xsi:type="dcterms:W3CDTF">2020-03-09T12:22:00Z</dcterms:created>
  <dcterms:modified xsi:type="dcterms:W3CDTF">2020-03-09T12:37:00Z</dcterms:modified>
</cp:coreProperties>
</file>